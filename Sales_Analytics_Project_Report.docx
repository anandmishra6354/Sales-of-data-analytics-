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6D6E4" w14:textId="5486A24B" w:rsidR="00D077E9" w:rsidRPr="0029354B" w:rsidRDefault="00D077E9" w:rsidP="00D70D02">
      <w:pPr>
        <w:rPr>
          <w:rFonts w:ascii="Times New Roman" w:hAnsi="Times New Roman" w:cs="Times New Roman"/>
        </w:rPr>
      </w:pP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29354B" w14:paraId="4A696C35" w14:textId="77777777" w:rsidTr="00D077E9">
        <w:trPr>
          <w:trHeight w:val="1894"/>
        </w:trPr>
        <w:tc>
          <w:tcPr>
            <w:tcW w:w="5580" w:type="dxa"/>
            <w:tcBorders>
              <w:top w:val="nil"/>
              <w:left w:val="nil"/>
              <w:bottom w:val="nil"/>
              <w:right w:val="nil"/>
            </w:tcBorders>
          </w:tcPr>
          <w:p w14:paraId="236ED88C" w14:textId="2485E7F4" w:rsidR="00D077E9" w:rsidRPr="0029354B" w:rsidRDefault="00D077E9" w:rsidP="00D077E9">
            <w:pPr>
              <w:rPr>
                <w:rFonts w:ascii="Times New Roman" w:hAnsi="Times New Roman" w:cs="Times New Roman"/>
              </w:rPr>
            </w:pPr>
          </w:p>
          <w:p w14:paraId="6E764607" w14:textId="308DC2E5" w:rsidR="00D077E9" w:rsidRPr="0029354B" w:rsidRDefault="00D077E9" w:rsidP="00D077E9">
            <w:pPr>
              <w:rPr>
                <w:rFonts w:ascii="Times New Roman" w:hAnsi="Times New Roman" w:cs="Times New Roman"/>
              </w:rPr>
            </w:pPr>
            <w:r w:rsidRPr="0029354B">
              <w:rPr>
                <w:rFonts w:ascii="Times New Roman" w:hAnsi="Times New Roman" w:cs="Times New Roman"/>
                <w:noProof/>
              </w:rPr>
              <mc:AlternateContent>
                <mc:Choice Requires="wps">
                  <w:drawing>
                    <wp:inline distT="0" distB="0" distL="0" distR="0" wp14:anchorId="325EECF4" wp14:editId="7EB51CE3">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3A4DF5F"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29354B" w14:paraId="606C90EB" w14:textId="77777777" w:rsidTr="00D077E9">
        <w:trPr>
          <w:trHeight w:val="7636"/>
        </w:trPr>
        <w:tc>
          <w:tcPr>
            <w:tcW w:w="5580" w:type="dxa"/>
            <w:tcBorders>
              <w:top w:val="nil"/>
              <w:left w:val="nil"/>
              <w:bottom w:val="nil"/>
              <w:right w:val="nil"/>
            </w:tcBorders>
          </w:tcPr>
          <w:p w14:paraId="49691C39" w14:textId="76BA01E1" w:rsidR="00D077E9" w:rsidRPr="0029354B" w:rsidRDefault="00701F9C" w:rsidP="00D077E9">
            <w:pPr>
              <w:rPr>
                <w:rFonts w:ascii="Times New Roman" w:hAnsi="Times New Roman" w:cs="Times New Roman"/>
                <w:noProof/>
              </w:rPr>
            </w:pPr>
            <w:r w:rsidRPr="0029354B">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1F225A27" wp14:editId="3A884A2E">
                      <wp:simplePos x="0" y="0"/>
                      <wp:positionH relativeFrom="column">
                        <wp:posOffset>-579120</wp:posOffset>
                      </wp:positionH>
                      <wp:positionV relativeFrom="page">
                        <wp:posOffset>-855980</wp:posOffset>
                      </wp:positionV>
                      <wp:extent cx="3938905" cy="7805738"/>
                      <wp:effectExtent l="0" t="0" r="4445" b="508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78057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8BC6" id="Rectangle 3" o:spid="_x0000_s1026" alt="white rectangle for text on cover" style="position:absolute;margin-left:-45.6pt;margin-top:-67.4pt;width:310.15pt;height:614.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" fillcolor="white [3212]" stroked="f" strokeweight="2pt">
                      <w10:wrap anchory="page"/>
                    </v:rect>
                  </w:pict>
                </mc:Fallback>
              </mc:AlternateContent>
            </w:r>
          </w:p>
        </w:tc>
      </w:tr>
      <w:tr w:rsidR="00D077E9" w:rsidRPr="0029354B" w14:paraId="616520D4" w14:textId="77777777" w:rsidTr="00D077E9">
        <w:trPr>
          <w:trHeight w:val="2171"/>
        </w:trPr>
        <w:tc>
          <w:tcPr>
            <w:tcW w:w="5580" w:type="dxa"/>
            <w:tcBorders>
              <w:top w:val="nil"/>
              <w:left w:val="nil"/>
              <w:bottom w:val="nil"/>
              <w:right w:val="nil"/>
            </w:tcBorders>
          </w:tcPr>
          <w:p w14:paraId="19EA0EFF" w14:textId="77777777" w:rsidR="00BA6671" w:rsidRPr="0029354B" w:rsidRDefault="00BA6671" w:rsidP="00BA6671">
            <w:pPr>
              <w:rPr>
                <w:rFonts w:ascii="Times New Roman" w:hAnsi="Times New Roman" w:cs="Times New Roman"/>
                <w:lang w:val="en-IN"/>
              </w:rPr>
            </w:pPr>
            <w:r w:rsidRPr="0029354B">
              <w:rPr>
                <w:rFonts w:ascii="Times New Roman" w:hAnsi="Times New Roman" w:cs="Times New Roman"/>
                <w:lang w:val="en-IN"/>
              </w:rPr>
              <w:t>Computer organization architecture</w:t>
            </w:r>
          </w:p>
          <w:p w14:paraId="434E1099" w14:textId="77777777" w:rsidR="00BA6671" w:rsidRPr="0029354B" w:rsidRDefault="00BA6671" w:rsidP="00BA6671">
            <w:pPr>
              <w:rPr>
                <w:rFonts w:ascii="Times New Roman" w:hAnsi="Times New Roman" w:cs="Times New Roman"/>
                <w:lang w:val="en-IN"/>
              </w:rPr>
            </w:pPr>
            <w:r w:rsidRPr="0029354B">
              <w:rPr>
                <w:rFonts w:ascii="Times New Roman" w:hAnsi="Times New Roman" w:cs="Times New Roman"/>
                <w:lang w:val="en-IN"/>
              </w:rPr>
              <w:t>Innovative Internal Test</w:t>
            </w:r>
          </w:p>
          <w:p w14:paraId="40007BE3" w14:textId="610CA9D8" w:rsidR="00D077E9" w:rsidRPr="0029354B" w:rsidRDefault="00BA6671" w:rsidP="00D077E9">
            <w:pPr>
              <w:rPr>
                <w:rFonts w:ascii="Times New Roman" w:hAnsi="Times New Roman" w:cs="Times New Roman"/>
              </w:rPr>
            </w:pPr>
            <w:r w:rsidRPr="0029354B">
              <w:rPr>
                <w:rFonts w:ascii="Times New Roman" w:hAnsi="Times New Roman" w:cs="Times New Roman"/>
                <w:noProof/>
                <w:sz w:val="10"/>
                <w:szCs w:val="10"/>
              </w:rPr>
              <mc:AlternateContent>
                <mc:Choice Requires="wps">
                  <w:drawing>
                    <wp:inline distT="0" distB="0" distL="0" distR="0" wp14:anchorId="3DDCAED7" wp14:editId="562C531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11966B0"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D1AFF59" w14:textId="77777777" w:rsidR="00D077E9" w:rsidRPr="0029354B" w:rsidRDefault="00D077E9" w:rsidP="00BA6671">
            <w:pPr>
              <w:spacing w:line="240" w:lineRule="auto"/>
              <w:rPr>
                <w:rFonts w:ascii="Times New Roman" w:hAnsi="Times New Roman" w:cs="Times New Roman"/>
                <w:noProof/>
                <w:sz w:val="24"/>
                <w:szCs w:val="24"/>
              </w:rPr>
            </w:pPr>
          </w:p>
          <w:sdt>
            <w:sdtPr>
              <w:rPr>
                <w:rFonts w:ascii="Times New Roman" w:hAnsi="Times New Roman" w:cs="Times New Roman"/>
                <w:sz w:val="24"/>
                <w:szCs w:val="24"/>
              </w:rPr>
              <w:id w:val="-1740469667"/>
              <w:placeholder>
                <w:docPart w:val="52D09E23376A497D83E66ACDCC949785"/>
              </w:placeholder>
              <w15:appearance w15:val="hidden"/>
            </w:sdtPr>
            <w:sdtContent>
              <w:p w14:paraId="1D73EF03" w14:textId="40FDFAF9" w:rsidR="00BA6671" w:rsidRPr="0029354B" w:rsidRDefault="00BA6671" w:rsidP="00BA6671">
                <w:pPr>
                  <w:spacing w:line="240" w:lineRule="auto"/>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•Name: </w:t>
                </w:r>
                <w:r w:rsidR="00FF10A5">
                  <w:rPr>
                    <w:rFonts w:ascii="Times New Roman" w:hAnsi="Times New Roman" w:cs="Times New Roman"/>
                    <w:sz w:val="24"/>
                    <w:szCs w:val="24"/>
                    <w:lang w:val="en-IN"/>
                  </w:rPr>
                  <w:t xml:space="preserve">Anand </w:t>
                </w:r>
                <w:proofErr w:type="spellStart"/>
                <w:r w:rsidR="00FF10A5">
                  <w:rPr>
                    <w:rFonts w:ascii="Times New Roman" w:hAnsi="Times New Roman" w:cs="Times New Roman"/>
                    <w:sz w:val="24"/>
                    <w:szCs w:val="24"/>
                    <w:lang w:val="en-IN"/>
                  </w:rPr>
                  <w:t>mishra</w:t>
                </w:r>
                <w:proofErr w:type="spellEnd"/>
                <w:r w:rsidRPr="0029354B">
                  <w:rPr>
                    <w:rFonts w:ascii="Times New Roman" w:hAnsi="Times New Roman" w:cs="Times New Roman"/>
                    <w:sz w:val="24"/>
                    <w:szCs w:val="24"/>
                    <w:lang w:val="en-IN"/>
                  </w:rPr>
                  <w:br/>
                  <w:t>• ROLL: 20241010115</w:t>
                </w:r>
                <w:r w:rsidR="00FF10A5">
                  <w:rPr>
                    <w:rFonts w:ascii="Times New Roman" w:hAnsi="Times New Roman" w:cs="Times New Roman"/>
                    <w:sz w:val="24"/>
                    <w:szCs w:val="24"/>
                    <w:lang w:val="en-IN"/>
                  </w:rPr>
                  <w:t>0228</w:t>
                </w:r>
                <w:r w:rsidRPr="0029354B">
                  <w:rPr>
                    <w:rFonts w:ascii="Times New Roman" w:hAnsi="Times New Roman" w:cs="Times New Roman"/>
                    <w:sz w:val="24"/>
                    <w:szCs w:val="24"/>
                    <w:lang w:val="en-IN"/>
                  </w:rPr>
                  <w:br/>
                  <w:t>• Group: 47,48</w:t>
                </w:r>
                <w:r w:rsidRPr="0029354B">
                  <w:rPr>
                    <w:rFonts w:ascii="Times New Roman" w:hAnsi="Times New Roman" w:cs="Times New Roman"/>
                    <w:sz w:val="24"/>
                    <w:szCs w:val="24"/>
                    <w:lang w:val="en-IN"/>
                  </w:rPr>
                  <w:br/>
                  <w:t xml:space="preserve">• Submitted </w:t>
                </w:r>
                <w:proofErr w:type="gramStart"/>
                <w:r w:rsidRPr="0029354B">
                  <w:rPr>
                    <w:rFonts w:ascii="Times New Roman" w:hAnsi="Times New Roman" w:cs="Times New Roman"/>
                    <w:sz w:val="24"/>
                    <w:szCs w:val="24"/>
                    <w:lang w:val="en-IN"/>
                  </w:rPr>
                  <w:t>to :</w:t>
                </w:r>
                <w:proofErr w:type="gramEnd"/>
                <w:r w:rsidRPr="0029354B">
                  <w:rPr>
                    <w:rFonts w:ascii="Times New Roman" w:hAnsi="Times New Roman" w:cs="Times New Roman"/>
                    <w:sz w:val="24"/>
                    <w:szCs w:val="24"/>
                    <w:lang w:val="en-IN"/>
                  </w:rPr>
                  <w:t xml:space="preserve"> Dr. Akhilesh Kumar Gupta</w:t>
                </w:r>
              </w:p>
              <w:p w14:paraId="700DEDB5" w14:textId="03A4F812" w:rsidR="00D077E9" w:rsidRPr="0029354B" w:rsidRDefault="00000000" w:rsidP="00BA6671">
                <w:pPr>
                  <w:spacing w:line="240" w:lineRule="auto"/>
                  <w:rPr>
                    <w:rFonts w:ascii="Times New Roman" w:hAnsi="Times New Roman" w:cs="Times New Roman"/>
                    <w:noProof/>
                    <w:sz w:val="10"/>
                    <w:szCs w:val="10"/>
                  </w:rPr>
                </w:pPr>
              </w:p>
            </w:sdtContent>
          </w:sdt>
        </w:tc>
      </w:tr>
    </w:tbl>
    <w:p w14:paraId="7FA94A64" w14:textId="4AE96EE1" w:rsidR="00D077E9" w:rsidRPr="0029354B" w:rsidRDefault="00AB484D">
      <w:pPr>
        <w:spacing w:after="200"/>
        <w:rPr>
          <w:rFonts w:ascii="Times New Roman" w:hAnsi="Times New Roman" w:cs="Times New Roman"/>
        </w:rPr>
      </w:pPr>
      <w:r w:rsidRPr="0029354B">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69641541" wp14:editId="5CD5879D">
                <wp:simplePos x="0" y="0"/>
                <wp:positionH relativeFrom="column">
                  <wp:posOffset>-745808</wp:posOffset>
                </wp:positionH>
                <wp:positionV relativeFrom="page">
                  <wp:posOffset>6672263</wp:posOffset>
                </wp:positionV>
                <wp:extent cx="7800976" cy="3374390"/>
                <wp:effectExtent l="0" t="0" r="9525" b="0"/>
                <wp:wrapNone/>
                <wp:docPr id="2" name="Rectangle 2" descr="colored rectangle"/>
                <wp:cNvGraphicFramePr/>
                <a:graphic xmlns:a="http://schemas.openxmlformats.org/drawingml/2006/main">
                  <a:graphicData uri="http://schemas.microsoft.com/office/word/2010/wordprocessingShape">
                    <wps:wsp>
                      <wps:cNvSpPr/>
                      <wps:spPr>
                        <a:xfrm>
                          <a:off x="0" y="0"/>
                          <a:ext cx="7800976" cy="3374390"/>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7EA5B6" id="Rectangle 2" o:spid="_x0000_s1026" alt="colored rectangle" style="position:absolute;margin-left:-58.75pt;margin-top:525.4pt;width:614.25pt;height:265.7pt;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" fillcolor="#c1d9cb [3208]" stroked="f">
                <w10:wrap anchory="page"/>
              </v:rect>
            </w:pict>
          </mc:Fallback>
        </mc:AlternateContent>
      </w:r>
      <w:r w:rsidR="00BA6671" w:rsidRPr="0029354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E81C4ED" wp14:editId="1FFFDB4D">
                <wp:simplePos x="0" y="0"/>
                <wp:positionH relativeFrom="margin">
                  <wp:posOffset>-150495</wp:posOffset>
                </wp:positionH>
                <wp:positionV relativeFrom="paragraph">
                  <wp:posOffset>637540</wp:posOffset>
                </wp:positionV>
                <wp:extent cx="3414395" cy="171894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414395" cy="1718945"/>
                        </a:xfrm>
                        <a:prstGeom prst="rect">
                          <a:avLst/>
                        </a:prstGeom>
                        <a:noFill/>
                        <a:ln w="6350">
                          <a:noFill/>
                        </a:ln>
                      </wps:spPr>
                      <wps:txbx>
                        <w:txbxContent>
                          <w:p w14:paraId="3B9F61C7" w14:textId="77777777" w:rsidR="00701F9C" w:rsidRPr="007E72D6" w:rsidRDefault="00701F9C" w:rsidP="00701F9C">
                            <w:pPr>
                              <w:pStyle w:val="Heading1"/>
                              <w:rPr>
                                <w:rFonts w:ascii="Times New Roman" w:hAnsi="Times New Roman" w:cs="Times New Roman"/>
                                <w:szCs w:val="52"/>
                              </w:rPr>
                            </w:pPr>
                            <w:r w:rsidRPr="007E72D6">
                              <w:rPr>
                                <w:rFonts w:ascii="Times New Roman" w:hAnsi="Times New Roman" w:cs="Times New Roman"/>
                                <w:szCs w:val="52"/>
                              </w:rPr>
                              <w:t>Sales Analytics &amp; Inventory Optimization System</w:t>
                            </w:r>
                          </w:p>
                          <w:p w14:paraId="37FEAE59" w14:textId="46F83894" w:rsidR="00D077E9" w:rsidRPr="00D86945" w:rsidRDefault="00D077E9" w:rsidP="00D077E9">
                            <w:pPr>
                              <w:pStyle w:val="Title"/>
                            </w:pPr>
                          </w:p>
                          <w:p w14:paraId="40734F9E" w14:textId="0EF14CD4" w:rsidR="00D077E9" w:rsidRPr="00D86945" w:rsidRDefault="00D077E9" w:rsidP="00D077E9">
                            <w:pPr>
                              <w:pStyle w:val="Title"/>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1C4ED" id="_x0000_t202" coordsize="21600,21600" o:spt="202" path="m,l,21600r21600,l21600,xe">
                <v:stroke joinstyle="miter"/>
                <v:path gradientshapeok="t" o:connecttype="rect"/>
              </v:shapetype>
              <v:shape id="Text Box 8" o:spid="_x0000_s1026" type="#_x0000_t202" style="position:absolute;margin-left:-11.85pt;margin-top:50.2pt;width:268.85pt;height:135.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" filled="f" stroked="f" strokeweight=".5pt">
                <v:textbox>
                  <w:txbxContent>
                    <w:p w14:paraId="3B9F61C7" w14:textId="77777777" w:rsidR="00701F9C" w:rsidRPr="007E72D6" w:rsidRDefault="00701F9C" w:rsidP="00701F9C">
                      <w:pPr>
                        <w:pStyle w:val="Heading1"/>
                        <w:rPr>
                          <w:rFonts w:ascii="Times New Roman" w:hAnsi="Times New Roman" w:cs="Times New Roman"/>
                          <w:szCs w:val="52"/>
                        </w:rPr>
                      </w:pPr>
                      <w:r w:rsidRPr="007E72D6">
                        <w:rPr>
                          <w:rFonts w:ascii="Times New Roman" w:hAnsi="Times New Roman" w:cs="Times New Roman"/>
                          <w:szCs w:val="52"/>
                        </w:rPr>
                        <w:t>Sales Analytics &amp; Inventory Optimization System</w:t>
                      </w:r>
                    </w:p>
                    <w:p w14:paraId="37FEAE59" w14:textId="46F83894" w:rsidR="00D077E9" w:rsidRPr="00D86945" w:rsidRDefault="00D077E9" w:rsidP="00D077E9">
                      <w:pPr>
                        <w:pStyle w:val="Title"/>
                      </w:pPr>
                    </w:p>
                    <w:p w14:paraId="40734F9E" w14:textId="0EF14CD4" w:rsidR="00D077E9" w:rsidRPr="00D86945" w:rsidRDefault="00D077E9" w:rsidP="00D077E9">
                      <w:pPr>
                        <w:pStyle w:val="Title"/>
                        <w:spacing w:after="0"/>
                      </w:pPr>
                    </w:p>
                  </w:txbxContent>
                </v:textbox>
                <w10:wrap type="square" anchorx="margin"/>
              </v:shape>
            </w:pict>
          </mc:Fallback>
        </mc:AlternateContent>
      </w:r>
      <w:r w:rsidR="00701F9C" w:rsidRPr="0029354B">
        <w:rPr>
          <w:rFonts w:ascii="Times New Roman" w:hAnsi="Times New Roman" w:cs="Times New Roman"/>
          <w:noProof/>
        </w:rPr>
        <w:drawing>
          <wp:anchor distT="0" distB="0" distL="114300" distR="114300" simplePos="0" relativeHeight="251658240" behindDoc="1" locked="0" layoutInCell="1" allowOverlap="1" wp14:anchorId="147AB9FC" wp14:editId="1E8EDDDB">
            <wp:simplePos x="0" y="0"/>
            <wp:positionH relativeFrom="page">
              <wp:posOffset>4057650</wp:posOffset>
            </wp:positionH>
            <wp:positionV relativeFrom="page">
              <wp:posOffset>1585912</wp:posOffset>
            </wp:positionV>
            <wp:extent cx="3595370" cy="5009416"/>
            <wp:effectExtent l="0" t="0" r="508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595370" cy="5009416"/>
                    </a:xfrm>
                    <a:prstGeom prst="rect">
                      <a:avLst/>
                    </a:prstGeom>
                  </pic:spPr>
                </pic:pic>
              </a:graphicData>
            </a:graphic>
            <wp14:sizeRelH relativeFrom="margin">
              <wp14:pctWidth>0</wp14:pctWidth>
            </wp14:sizeRelH>
            <wp14:sizeRelV relativeFrom="margin">
              <wp14:pctHeight>0</wp14:pctHeight>
            </wp14:sizeRelV>
          </wp:anchor>
        </w:drawing>
      </w:r>
      <w:r w:rsidR="00D077E9" w:rsidRPr="0029354B">
        <w:rPr>
          <w:rFonts w:ascii="Times New Roman" w:hAnsi="Times New Roman" w:cs="Times New Roman"/>
        </w:rPr>
        <w:br w:type="page"/>
      </w:r>
    </w:p>
    <w:p w14:paraId="1C97D551" w14:textId="1BD59836" w:rsidR="00D077E9" w:rsidRPr="0029354B" w:rsidRDefault="00701F9C" w:rsidP="00D077E9">
      <w:pPr>
        <w:pStyle w:val="Heading1"/>
        <w:rPr>
          <w:rFonts w:ascii="Times New Roman" w:hAnsi="Times New Roman" w:cs="Times New Roman"/>
          <w:sz w:val="32"/>
        </w:rPr>
      </w:pPr>
      <w:r w:rsidRPr="0029354B">
        <w:rPr>
          <w:rFonts w:ascii="Times New Roman" w:hAnsi="Times New Roman" w:cs="Times New Roman"/>
          <w:sz w:val="32"/>
        </w:rPr>
        <w:lastRenderedPageBreak/>
        <w:t>Sales Analytics &amp; Inventory Optimization System</w:t>
      </w:r>
    </w:p>
    <w:p w14:paraId="19718C2D" w14:textId="3725CA41"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Abstract</w:t>
      </w:r>
      <w:r w:rsidR="001B01F5" w:rsidRPr="00DD3F8D">
        <w:rPr>
          <w:rFonts w:ascii="Times New Roman" w:hAnsi="Times New Roman" w:cs="Times New Roman"/>
          <w:bCs/>
          <w:color w:val="auto"/>
          <w:lang w:val="en-IN"/>
        </w:rPr>
        <w:t>:</w:t>
      </w:r>
    </w:p>
    <w:p w14:paraId="341B69B3"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In the present business environment, companies generate a large amount of sales data on a daily basis. This data contains </w:t>
      </w:r>
      <w:r w:rsidRPr="00FF10A5">
        <w:rPr>
          <w:rStyle w:val="TitleChar"/>
          <w:lang w:val="en-IN"/>
        </w:rPr>
        <w:t>valuable</w:t>
      </w:r>
      <w:r w:rsidRPr="001B01F5">
        <w:rPr>
          <w:rFonts w:ascii="Times New Roman" w:hAnsi="Times New Roman" w:cs="Times New Roman"/>
          <w:sz w:val="24"/>
          <w:szCs w:val="24"/>
          <w:lang w:val="en-IN"/>
        </w:rPr>
        <w:t xml:space="preserve"> information related to revenue, cost, profit, customer demand, and product movement. However, without proper analysis, raw data cannot be effectively used for decision-making. Therefore, businesses require a systematic approach to convert sales records into meaningful insights.</w:t>
      </w:r>
    </w:p>
    <w:p w14:paraId="1AB2B938"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main purpose of this project is to design and develop a </w:t>
      </w:r>
      <w:r w:rsidRPr="001B01F5">
        <w:rPr>
          <w:rFonts w:ascii="Times New Roman" w:hAnsi="Times New Roman" w:cs="Times New Roman"/>
          <w:bCs/>
          <w:sz w:val="24"/>
          <w:szCs w:val="24"/>
          <w:lang w:val="en-IN"/>
        </w:rPr>
        <w:t xml:space="preserve">Sales Analytics and Inventory Optimization System using </w:t>
      </w:r>
      <w:proofErr w:type="spellStart"/>
      <w:r w:rsidRPr="001B01F5">
        <w:rPr>
          <w:rFonts w:ascii="Times New Roman" w:hAnsi="Times New Roman" w:cs="Times New Roman"/>
          <w:bCs/>
          <w:sz w:val="24"/>
          <w:szCs w:val="24"/>
          <w:lang w:val="en-IN"/>
        </w:rPr>
        <w:t>Scilab</w:t>
      </w:r>
      <w:proofErr w:type="spellEnd"/>
      <w:r w:rsidRPr="001B01F5">
        <w:rPr>
          <w:rFonts w:ascii="Times New Roman" w:hAnsi="Times New Roman" w:cs="Times New Roman"/>
          <w:sz w:val="24"/>
          <w:szCs w:val="24"/>
          <w:lang w:val="en-IN"/>
        </w:rPr>
        <w:t>. The system imports a CSV sales dataset and performs multiple analytical operations such as total revenue calculation, total cost evaluation, profit analysis, units sold comparison, and reorder level estimation. In addition, the project generates graphical dashboards that visually represent trends and patterns.</w:t>
      </w:r>
    </w:p>
    <w:p w14:paraId="55784DDE"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This project is highly useful for improving business performance, reducing stock-related problems, and supporting better management decisions. It also demonstrates the practical application of </w:t>
      </w: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in data analytics and optimization.</w:t>
      </w:r>
    </w:p>
    <w:p w14:paraId="0EB92474" w14:textId="07C95E85" w:rsidR="00D1586A" w:rsidRPr="00DD3F8D" w:rsidRDefault="00000000" w:rsidP="00D1586A">
      <w:pPr>
        <w:rPr>
          <w:rFonts w:ascii="Times New Roman" w:hAnsi="Times New Roman" w:cs="Times New Roman"/>
          <w:color w:val="auto"/>
          <w:lang w:val="en-IN"/>
        </w:rPr>
      </w:pPr>
      <w:r>
        <w:rPr>
          <w:rFonts w:ascii="Times New Roman" w:hAnsi="Times New Roman" w:cs="Times New Roman"/>
          <w:color w:val="auto"/>
          <w:lang w:val="en-IN"/>
        </w:rPr>
        <w:pict w14:anchorId="6FB82DFE">
          <v:rect id="_x0000_i1025" style="width:0;height:1.5pt" o:hralign="center" o:hrstd="t" o:hr="t" fillcolor="#a0a0a0" stroked="f"/>
        </w:pict>
      </w:r>
    </w:p>
    <w:p w14:paraId="55B32C80" w14:textId="3FCCE6CC"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Objectives</w:t>
      </w:r>
      <w:r w:rsidR="001B01F5" w:rsidRPr="00DD3F8D">
        <w:rPr>
          <w:rFonts w:ascii="Times New Roman" w:hAnsi="Times New Roman" w:cs="Times New Roman"/>
          <w:bCs/>
          <w:color w:val="auto"/>
          <w:lang w:val="en-IN"/>
        </w:rPr>
        <w:t>:</w:t>
      </w:r>
    </w:p>
    <w:p w14:paraId="00C0F634"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The major objectives of this project are as follows:</w:t>
      </w:r>
    </w:p>
    <w:p w14:paraId="05B1DC38"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w:t>
      </w:r>
      <w:proofErr w:type="spellStart"/>
      <w:r w:rsidRPr="001B01F5">
        <w:rPr>
          <w:rFonts w:ascii="Times New Roman" w:hAnsi="Times New Roman" w:cs="Times New Roman"/>
          <w:sz w:val="24"/>
          <w:szCs w:val="24"/>
          <w:lang w:val="en-IN"/>
        </w:rPr>
        <w:t>analyze</w:t>
      </w:r>
      <w:proofErr w:type="spellEnd"/>
      <w:r w:rsidRPr="001B01F5">
        <w:rPr>
          <w:rFonts w:ascii="Times New Roman" w:hAnsi="Times New Roman" w:cs="Times New Roman"/>
          <w:sz w:val="24"/>
          <w:szCs w:val="24"/>
          <w:lang w:val="en-IN"/>
        </w:rPr>
        <w:t xml:space="preserve"> historical sales records stored in a CSV file. </w:t>
      </w:r>
    </w:p>
    <w:p w14:paraId="135A1415"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calculate total revenue, total cost, and total profit. </w:t>
      </w:r>
    </w:p>
    <w:p w14:paraId="01C13066"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identify trends in sales and profit performance. </w:t>
      </w:r>
    </w:p>
    <w:p w14:paraId="6B6A6731"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generate understandable graphical dashboards. </w:t>
      </w:r>
    </w:p>
    <w:p w14:paraId="6C05A04B"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calculate reorder level for inventory management. </w:t>
      </w:r>
    </w:p>
    <w:p w14:paraId="2EE349F8"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reduce stock shortages and excess inventory. </w:t>
      </w:r>
    </w:p>
    <w:p w14:paraId="60997826"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improve business decision-making using data analytics. </w:t>
      </w:r>
    </w:p>
    <w:p w14:paraId="7AA32776" w14:textId="77777777" w:rsidR="00D1586A" w:rsidRPr="0029354B" w:rsidRDefault="00D1586A" w:rsidP="00D1586A">
      <w:pPr>
        <w:numPr>
          <w:ilvl w:val="0"/>
          <w:numId w:val="10"/>
        </w:numPr>
        <w:rPr>
          <w:rFonts w:ascii="Times New Roman" w:hAnsi="Times New Roman" w:cs="Times New Roman"/>
          <w:lang w:val="en-IN"/>
        </w:rPr>
      </w:pPr>
      <w:r w:rsidRPr="001B01F5">
        <w:rPr>
          <w:rFonts w:ascii="Times New Roman" w:hAnsi="Times New Roman" w:cs="Times New Roman"/>
          <w:sz w:val="24"/>
          <w:szCs w:val="24"/>
          <w:lang w:val="en-IN"/>
        </w:rPr>
        <w:t xml:space="preserve">To demonstrate practical use of </w:t>
      </w: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in real-world problems.</w:t>
      </w:r>
      <w:r w:rsidRPr="0029354B">
        <w:rPr>
          <w:rFonts w:ascii="Times New Roman" w:hAnsi="Times New Roman" w:cs="Times New Roman"/>
          <w:lang w:val="en-IN"/>
        </w:rPr>
        <w:t xml:space="preserve"> </w:t>
      </w:r>
    </w:p>
    <w:p w14:paraId="602DDC04" w14:textId="77777777" w:rsidR="00D1586A" w:rsidRPr="0029354B" w:rsidRDefault="00000000" w:rsidP="00D1586A">
      <w:pPr>
        <w:rPr>
          <w:rFonts w:ascii="Times New Roman" w:hAnsi="Times New Roman" w:cs="Times New Roman"/>
          <w:lang w:val="en-IN"/>
        </w:rPr>
      </w:pPr>
      <w:r>
        <w:rPr>
          <w:rFonts w:ascii="Times New Roman" w:hAnsi="Times New Roman" w:cs="Times New Roman"/>
          <w:lang w:val="en-IN"/>
        </w:rPr>
        <w:pict w14:anchorId="05C3D7E6">
          <v:rect id="_x0000_i1026" style="width:0;height:1.5pt" o:hralign="center" o:hrstd="t" o:hr="t" fillcolor="#a0a0a0" stroked="f"/>
        </w:pict>
      </w:r>
    </w:p>
    <w:p w14:paraId="5A5E72EC" w14:textId="6DA614C8"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Problem Statement</w:t>
      </w:r>
      <w:r w:rsidR="001B01F5" w:rsidRPr="00DD3F8D">
        <w:rPr>
          <w:rFonts w:ascii="Times New Roman" w:hAnsi="Times New Roman" w:cs="Times New Roman"/>
          <w:bCs/>
          <w:color w:val="auto"/>
          <w:lang w:val="en-IN"/>
        </w:rPr>
        <w:t>:</w:t>
      </w:r>
    </w:p>
    <w:p w14:paraId="746BB008"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Many organizations still rely on manual systems or traditional spreadsheet methods for monitoring sales and stock availability. Such approaches are time-consuming and often lead to errors. Delays in report generation can slow down important decisions.</w:t>
      </w:r>
    </w:p>
    <w:p w14:paraId="624D1D1D"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Businesses also face challenges such as inaccurate forecasting, excessive inventory holding cost, low product availability, and lack of visibility into profit margins. Without proper analytics, it becomes difficult to identify high-performing products and future demand patterns.</w:t>
      </w:r>
    </w:p>
    <w:p w14:paraId="4362C544"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Hence, there is a need for an automated system that can quickly </w:t>
      </w:r>
      <w:proofErr w:type="spellStart"/>
      <w:r w:rsidRPr="001B01F5">
        <w:rPr>
          <w:rFonts w:ascii="Times New Roman" w:hAnsi="Times New Roman" w:cs="Times New Roman"/>
          <w:sz w:val="24"/>
          <w:szCs w:val="24"/>
          <w:lang w:val="en-IN"/>
        </w:rPr>
        <w:t>analyze</w:t>
      </w:r>
      <w:proofErr w:type="spellEnd"/>
      <w:r w:rsidRPr="001B01F5">
        <w:rPr>
          <w:rFonts w:ascii="Times New Roman" w:hAnsi="Times New Roman" w:cs="Times New Roman"/>
          <w:sz w:val="24"/>
          <w:szCs w:val="24"/>
          <w:lang w:val="en-IN"/>
        </w:rPr>
        <w:t xml:space="preserve"> sales data, provide useful visual insights, and recommend reorder levels for inventory optimization.</w:t>
      </w:r>
    </w:p>
    <w:p w14:paraId="3F36927A" w14:textId="77777777" w:rsidR="00D1586A" w:rsidRPr="0029354B" w:rsidRDefault="00000000" w:rsidP="00D1586A">
      <w:pPr>
        <w:rPr>
          <w:rFonts w:ascii="Times New Roman" w:hAnsi="Times New Roman" w:cs="Times New Roman"/>
          <w:lang w:val="en-IN"/>
        </w:rPr>
      </w:pPr>
      <w:r>
        <w:rPr>
          <w:rFonts w:ascii="Times New Roman" w:hAnsi="Times New Roman" w:cs="Times New Roman"/>
          <w:lang w:val="en-IN"/>
        </w:rPr>
        <w:pict w14:anchorId="453E43EF">
          <v:rect id="_x0000_i1027" style="width:0;height:1.5pt" o:hralign="center" o:hrstd="t" o:hr="t" fillcolor="#a0a0a0" stroked="f"/>
        </w:pict>
      </w:r>
    </w:p>
    <w:p w14:paraId="2B9E24D1" w14:textId="6F20BD0C"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Software Requirements</w:t>
      </w:r>
      <w:r w:rsidR="001B01F5" w:rsidRPr="00DD3F8D">
        <w:rPr>
          <w:rFonts w:ascii="Times New Roman" w:hAnsi="Times New Roman" w:cs="Times New Roman"/>
          <w:bCs/>
          <w:color w:val="auto"/>
          <w:lang w:val="en-IN"/>
        </w:rPr>
        <w:t>:</w:t>
      </w:r>
    </w:p>
    <w:p w14:paraId="6CF73F3D"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lastRenderedPageBreak/>
        <w:t>The following software and hardware components are required for this project:</w:t>
      </w:r>
    </w:p>
    <w:p w14:paraId="6441F4C7" w14:textId="77777777" w:rsidR="00D1586A" w:rsidRPr="001B01F5" w:rsidRDefault="00D1586A" w:rsidP="00D158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Software Requirements:</w:t>
      </w:r>
    </w:p>
    <w:p w14:paraId="51586C9B" w14:textId="77777777" w:rsidR="00D1586A" w:rsidRPr="001B01F5" w:rsidRDefault="00D1586A" w:rsidP="00D1586A">
      <w:pPr>
        <w:numPr>
          <w:ilvl w:val="0"/>
          <w:numId w:val="11"/>
        </w:numPr>
        <w:rPr>
          <w:rFonts w:ascii="Times New Roman" w:hAnsi="Times New Roman" w:cs="Times New Roman"/>
          <w:sz w:val="24"/>
          <w:szCs w:val="24"/>
          <w:lang w:val="en-IN"/>
        </w:rPr>
      </w:pP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6.x or above </w:t>
      </w:r>
    </w:p>
    <w:p w14:paraId="484B48E1"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Windows Operating System </w:t>
      </w:r>
    </w:p>
    <w:p w14:paraId="0B37C006"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CSV Data File </w:t>
      </w:r>
    </w:p>
    <w:p w14:paraId="74CE6950"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Spreadsheet Software (optional) </w:t>
      </w:r>
    </w:p>
    <w:p w14:paraId="2DAB18AD" w14:textId="77777777" w:rsidR="00D1586A" w:rsidRPr="001B01F5" w:rsidRDefault="00D1586A" w:rsidP="00D158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Hardware Requirements:</w:t>
      </w:r>
    </w:p>
    <w:p w14:paraId="17DE6D02"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Computer or Laptop </w:t>
      </w:r>
    </w:p>
    <w:p w14:paraId="4B089621"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Minimum 4 GB RAM </w:t>
      </w:r>
    </w:p>
    <w:p w14:paraId="237456DE"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Intel Processor or equivalent </w:t>
      </w:r>
    </w:p>
    <w:p w14:paraId="4135452F"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Storage Space for project files </w:t>
      </w:r>
    </w:p>
    <w:p w14:paraId="07FC928A" w14:textId="77777777" w:rsidR="0009216A" w:rsidRPr="001B01F5" w:rsidRDefault="0009216A" w:rsidP="000921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Dataset Description</w:t>
      </w:r>
    </w:p>
    <w:p w14:paraId="7F8E6589" w14:textId="77777777" w:rsidR="0009216A" w:rsidRPr="001B01F5" w:rsidRDefault="0009216A" w:rsidP="000921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dataset used in this project is named </w:t>
      </w:r>
      <w:r w:rsidRPr="001B01F5">
        <w:rPr>
          <w:rFonts w:ascii="Times New Roman" w:hAnsi="Times New Roman" w:cs="Times New Roman"/>
          <w:bCs/>
          <w:sz w:val="24"/>
          <w:szCs w:val="24"/>
          <w:lang w:val="en-IN"/>
        </w:rPr>
        <w:t>Sales.csv</w:t>
      </w:r>
      <w:r w:rsidRPr="001B01F5">
        <w:rPr>
          <w:rFonts w:ascii="Times New Roman" w:hAnsi="Times New Roman" w:cs="Times New Roman"/>
          <w:sz w:val="24"/>
          <w:szCs w:val="24"/>
          <w:lang w:val="en-IN"/>
        </w:rPr>
        <w:t>. It contains sales transactions from multiple regions and countries. The dataset includes numerical as well as categorical information.</w:t>
      </w:r>
    </w:p>
    <w:p w14:paraId="14DA3BD2" w14:textId="77777777" w:rsidR="0009216A" w:rsidRPr="001B01F5" w:rsidRDefault="0009216A" w:rsidP="000921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Main Columns Used:</w:t>
      </w:r>
    </w:p>
    <w:p w14:paraId="1335B54B"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Region </w:t>
      </w:r>
    </w:p>
    <w:p w14:paraId="0E78B519"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Country </w:t>
      </w:r>
    </w:p>
    <w:p w14:paraId="47C8320F"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Item Type </w:t>
      </w:r>
    </w:p>
    <w:p w14:paraId="66354935"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Sales Channel </w:t>
      </w:r>
    </w:p>
    <w:p w14:paraId="25465557"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Order Priority </w:t>
      </w:r>
    </w:p>
    <w:p w14:paraId="1644B157"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Order Date </w:t>
      </w:r>
    </w:p>
    <w:p w14:paraId="64541C10"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Units Sold </w:t>
      </w:r>
    </w:p>
    <w:p w14:paraId="09C57A44"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 Price </w:t>
      </w:r>
    </w:p>
    <w:p w14:paraId="77F03E1E"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 Cost </w:t>
      </w:r>
    </w:p>
    <w:p w14:paraId="568C06AC"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Revenue </w:t>
      </w:r>
    </w:p>
    <w:p w14:paraId="54E8E566"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Cost </w:t>
      </w:r>
    </w:p>
    <w:p w14:paraId="05B56FFF"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Profit </w:t>
      </w:r>
    </w:p>
    <w:p w14:paraId="1C96395E" w14:textId="77777777" w:rsidR="0009216A" w:rsidRPr="001B01F5" w:rsidRDefault="0009216A" w:rsidP="000921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dataset contains </w:t>
      </w:r>
      <w:r w:rsidRPr="001B01F5">
        <w:rPr>
          <w:rFonts w:ascii="Times New Roman" w:hAnsi="Times New Roman" w:cs="Times New Roman"/>
          <w:bCs/>
          <w:sz w:val="24"/>
          <w:szCs w:val="24"/>
          <w:lang w:val="en-IN"/>
        </w:rPr>
        <w:t>100 records and 14 columns</w:t>
      </w:r>
      <w:r w:rsidRPr="001B01F5">
        <w:rPr>
          <w:rFonts w:ascii="Times New Roman" w:hAnsi="Times New Roman" w:cs="Times New Roman"/>
          <w:sz w:val="24"/>
          <w:szCs w:val="24"/>
          <w:lang w:val="en-IN"/>
        </w:rPr>
        <w:t>, which are sufficient for performing sales analytics and inventory calculations.</w:t>
      </w:r>
    </w:p>
    <w:p w14:paraId="4A2399AC" w14:textId="77777777" w:rsidR="0009216A" w:rsidRPr="0029354B" w:rsidRDefault="00000000" w:rsidP="0009216A">
      <w:pPr>
        <w:rPr>
          <w:rFonts w:ascii="Times New Roman" w:hAnsi="Times New Roman" w:cs="Times New Roman"/>
          <w:lang w:val="en-IN"/>
        </w:rPr>
      </w:pPr>
      <w:r>
        <w:rPr>
          <w:rFonts w:ascii="Times New Roman" w:hAnsi="Times New Roman" w:cs="Times New Roman"/>
          <w:lang w:val="en-IN"/>
        </w:rPr>
        <w:pict w14:anchorId="7F40D99E">
          <v:rect id="_x0000_i1028" style="width:0;height:1.5pt" o:hralign="center" o:hrstd="t" o:hr="t" fillcolor="#a0a0a0" stroked="f"/>
        </w:pict>
      </w:r>
    </w:p>
    <w:p w14:paraId="52CB431C" w14:textId="45E5BEFF"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Methodology</w:t>
      </w:r>
      <w:r w:rsidR="00DD3F8D" w:rsidRPr="00DD3F8D">
        <w:rPr>
          <w:rFonts w:ascii="Times New Roman" w:hAnsi="Times New Roman" w:cs="Times New Roman"/>
          <w:bCs/>
          <w:color w:val="auto"/>
          <w:lang w:val="en-IN"/>
        </w:rPr>
        <w:t>:</w:t>
      </w:r>
    </w:p>
    <w:p w14:paraId="5ADA6B07"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The system follows a structured procedure for processing and </w:t>
      </w:r>
      <w:proofErr w:type="spellStart"/>
      <w:r w:rsidRPr="00DD3F8D">
        <w:rPr>
          <w:rFonts w:ascii="Times New Roman" w:hAnsi="Times New Roman" w:cs="Times New Roman"/>
          <w:sz w:val="24"/>
          <w:szCs w:val="24"/>
          <w:lang w:val="en-IN"/>
        </w:rPr>
        <w:t>analyzing</w:t>
      </w:r>
      <w:proofErr w:type="spellEnd"/>
      <w:r w:rsidRPr="00DD3F8D">
        <w:rPr>
          <w:rFonts w:ascii="Times New Roman" w:hAnsi="Times New Roman" w:cs="Times New Roman"/>
          <w:sz w:val="24"/>
          <w:szCs w:val="24"/>
          <w:lang w:val="en-IN"/>
        </w:rPr>
        <w:t xml:space="preserve"> the dataset.</w:t>
      </w:r>
    </w:p>
    <w:p w14:paraId="0848CDED"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Import the CSV file into </w:t>
      </w:r>
      <w:proofErr w:type="spellStart"/>
      <w:r w:rsidRPr="00DD3F8D">
        <w:rPr>
          <w:rFonts w:ascii="Times New Roman" w:hAnsi="Times New Roman" w:cs="Times New Roman"/>
          <w:sz w:val="24"/>
          <w:szCs w:val="24"/>
          <w:lang w:val="en-IN"/>
        </w:rPr>
        <w:t>Scilab</w:t>
      </w:r>
      <w:proofErr w:type="spellEnd"/>
      <w:r w:rsidRPr="00DD3F8D">
        <w:rPr>
          <w:rFonts w:ascii="Times New Roman" w:hAnsi="Times New Roman" w:cs="Times New Roman"/>
          <w:sz w:val="24"/>
          <w:szCs w:val="24"/>
          <w:lang w:val="en-IN"/>
        </w:rPr>
        <w:t xml:space="preserve">. </w:t>
      </w:r>
    </w:p>
    <w:p w14:paraId="6C10C387"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Read required numerical columns such as Units Sold, Revenue, Cost, and Profit. </w:t>
      </w:r>
    </w:p>
    <w:p w14:paraId="5A2A085A"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Perform calculations for totals, averages, and trends. </w:t>
      </w:r>
    </w:p>
    <w:p w14:paraId="198F5DB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Create multiple graphs for visualization. </w:t>
      </w:r>
    </w:p>
    <w:p w14:paraId="2C0AA9A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Compute reorder level using inventory formula. </w:t>
      </w:r>
    </w:p>
    <w:p w14:paraId="301ADDF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Generate final report and dashboard. </w:t>
      </w:r>
    </w:p>
    <w:p w14:paraId="11C1D0A1"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This step-by-step methodology ensures accuracy and fast execution.</w:t>
      </w:r>
    </w:p>
    <w:p w14:paraId="536D750C" w14:textId="77777777" w:rsidR="0009216A" w:rsidRPr="0029354B" w:rsidRDefault="00000000" w:rsidP="0009216A">
      <w:pPr>
        <w:rPr>
          <w:rFonts w:ascii="Times New Roman" w:hAnsi="Times New Roman" w:cs="Times New Roman"/>
          <w:lang w:val="en-IN"/>
        </w:rPr>
      </w:pPr>
      <w:r>
        <w:rPr>
          <w:rFonts w:ascii="Times New Roman" w:hAnsi="Times New Roman" w:cs="Times New Roman"/>
          <w:lang w:val="en-IN"/>
        </w:rPr>
        <w:pict w14:anchorId="75E96C1F">
          <v:rect id="_x0000_i1029" style="width:0;height:1.5pt" o:hralign="center" o:hrstd="t" o:hr="t" fillcolor="#a0a0a0" stroked="f"/>
        </w:pict>
      </w:r>
    </w:p>
    <w:p w14:paraId="29302EEB" w14:textId="747E93BA"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Formulas Used</w:t>
      </w:r>
      <w:r w:rsidR="00DD3F8D" w:rsidRPr="00DD3F8D">
        <w:rPr>
          <w:rFonts w:ascii="Times New Roman" w:hAnsi="Times New Roman" w:cs="Times New Roman"/>
          <w:bCs/>
          <w:color w:val="auto"/>
          <w:lang w:val="en-IN"/>
        </w:rPr>
        <w:t>:</w:t>
      </w:r>
    </w:p>
    <w:p w14:paraId="3884B3E1"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lastRenderedPageBreak/>
        <w:t>Profit Formula:</w:t>
      </w:r>
    </w:p>
    <w:p w14:paraId="55F595A7"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Profit = Total Revenue – Total Cost</w:t>
      </w:r>
    </w:p>
    <w:p w14:paraId="497B1C7B"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t>Average Profit Formula:</w:t>
      </w:r>
    </w:p>
    <w:p w14:paraId="13007B58"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Average Profit = Total Profit / Number of Orders</w:t>
      </w:r>
    </w:p>
    <w:p w14:paraId="14889E96"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t>Reorder Level Formula:</w:t>
      </w:r>
    </w:p>
    <w:p w14:paraId="58389C22"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Reorder Level = (Daily Demand × Lead Time) + Safety Stock</w:t>
      </w:r>
    </w:p>
    <w:p w14:paraId="0ECAB4AC"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Where:</w:t>
      </w:r>
    </w:p>
    <w:p w14:paraId="1181E8AE"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Daily Demand = Average units sold per day </w:t>
      </w:r>
    </w:p>
    <w:p w14:paraId="3FC8058C"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Lead Time = Delivery waiting period </w:t>
      </w:r>
    </w:p>
    <w:p w14:paraId="77899762"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Safety Stock = Extra reserve stock </w:t>
      </w:r>
    </w:p>
    <w:p w14:paraId="74818E66" w14:textId="77777777" w:rsidR="0009216A" w:rsidRPr="0029354B" w:rsidRDefault="00000000" w:rsidP="0009216A">
      <w:pPr>
        <w:rPr>
          <w:rFonts w:ascii="Times New Roman" w:hAnsi="Times New Roman" w:cs="Times New Roman"/>
          <w:lang w:val="en-IN"/>
        </w:rPr>
      </w:pPr>
      <w:r>
        <w:rPr>
          <w:rFonts w:ascii="Times New Roman" w:hAnsi="Times New Roman" w:cs="Times New Roman"/>
          <w:lang w:val="en-IN"/>
        </w:rPr>
        <w:pict w14:anchorId="16E5C67E">
          <v:rect id="_x0000_i1030" style="width:0;height:1.5pt" o:hralign="center" o:hrstd="t" o:hr="t" fillcolor="#a0a0a0" stroked="f"/>
        </w:pict>
      </w:r>
    </w:p>
    <w:p w14:paraId="2940CC60" w14:textId="104A80D2"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Graphical Analysis</w:t>
      </w:r>
      <w:r w:rsidR="00DD3F8D" w:rsidRPr="00DD3F8D">
        <w:rPr>
          <w:rFonts w:ascii="Times New Roman" w:hAnsi="Times New Roman" w:cs="Times New Roman"/>
          <w:bCs/>
          <w:color w:val="auto"/>
          <w:lang w:val="en-IN"/>
        </w:rPr>
        <w:t>:</w:t>
      </w:r>
    </w:p>
    <w:p w14:paraId="35ED5950"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 system generates a dashboard containing nine graphs for easy understanding:</w:t>
      </w:r>
    </w:p>
    <w:p w14:paraId="6D88351E"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Revenue Trend Graph </w:t>
      </w:r>
    </w:p>
    <w:p w14:paraId="1D6A9EAF"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Profit Trend Graph </w:t>
      </w:r>
    </w:p>
    <w:p w14:paraId="1E5670E0"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Cost Trend Graph </w:t>
      </w:r>
    </w:p>
    <w:p w14:paraId="7534F7EB"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Units Sold Graph </w:t>
      </w:r>
    </w:p>
    <w:p w14:paraId="0C17FB91"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Profit Distribution Histogram </w:t>
      </w:r>
    </w:p>
    <w:p w14:paraId="0F1AB3A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Cumulative Profit Graph </w:t>
      </w:r>
    </w:p>
    <w:p w14:paraId="0E6A0C0C"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Revenue vs Cost Comparison </w:t>
      </w:r>
    </w:p>
    <w:p w14:paraId="155CD2B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Units Sold vs Profit Scatter Plot </w:t>
      </w:r>
    </w:p>
    <w:p w14:paraId="250BC23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KPI Summary Graph </w:t>
      </w:r>
    </w:p>
    <w:p w14:paraId="4F25AF3C"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These visual reports help management quickly understand sales performance and business health.</w:t>
      </w:r>
    </w:p>
    <w:p w14:paraId="34C865D8" w14:textId="77777777" w:rsidR="0009216A" w:rsidRPr="0029354B" w:rsidRDefault="00000000" w:rsidP="0009216A">
      <w:pPr>
        <w:rPr>
          <w:rFonts w:ascii="Times New Roman" w:hAnsi="Times New Roman" w:cs="Times New Roman"/>
          <w:lang w:val="en-IN"/>
        </w:rPr>
      </w:pPr>
      <w:r>
        <w:rPr>
          <w:rFonts w:ascii="Times New Roman" w:hAnsi="Times New Roman" w:cs="Times New Roman"/>
          <w:lang w:val="en-IN"/>
        </w:rPr>
        <w:pict w14:anchorId="08C9AE22">
          <v:rect id="_x0000_i1031" style="width:0;height:1.5pt" o:hralign="center" o:hrstd="t" o:hr="t" fillcolor="#a0a0a0" stroked="f"/>
        </w:pict>
      </w:r>
    </w:p>
    <w:p w14:paraId="06F7CF03" w14:textId="722C3C2E"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Advantages</w:t>
      </w:r>
      <w:r w:rsidR="00DD3F8D">
        <w:rPr>
          <w:rFonts w:ascii="Times New Roman" w:hAnsi="Times New Roman" w:cs="Times New Roman"/>
          <w:bCs/>
          <w:color w:val="auto"/>
          <w:lang w:val="en-IN"/>
        </w:rPr>
        <w:t>:</w:t>
      </w:r>
    </w:p>
    <w:p w14:paraId="6BCD5AC3"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 proposed system offers several advantages:</w:t>
      </w:r>
    </w:p>
    <w:p w14:paraId="401FDF47"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Fast and automated sales analysis </w:t>
      </w:r>
    </w:p>
    <w:p w14:paraId="21C58B20"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Better inventory planning </w:t>
      </w:r>
    </w:p>
    <w:p w14:paraId="3277066B"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Accurate profit monitoring </w:t>
      </w:r>
    </w:p>
    <w:p w14:paraId="1B3E0EC4"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Easy interpretation using graphs </w:t>
      </w:r>
    </w:p>
    <w:p w14:paraId="36C92B27"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Reduction in stock shortage risk </w:t>
      </w:r>
    </w:p>
    <w:p w14:paraId="5E89489D"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Improved business efficiency </w:t>
      </w:r>
    </w:p>
    <w:p w14:paraId="53B399E2"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Better decision support system </w:t>
      </w:r>
    </w:p>
    <w:p w14:paraId="00FD198C" w14:textId="2C234DB1" w:rsidR="0009216A" w:rsidRPr="0029354B" w:rsidRDefault="00000000" w:rsidP="0009216A">
      <w:pPr>
        <w:rPr>
          <w:rFonts w:ascii="Times New Roman" w:hAnsi="Times New Roman" w:cs="Times New Roman"/>
          <w:lang w:val="en-IN"/>
        </w:rPr>
      </w:pPr>
      <w:r>
        <w:rPr>
          <w:rFonts w:ascii="Times New Roman" w:hAnsi="Times New Roman" w:cs="Times New Roman"/>
          <w:lang w:val="en-IN"/>
        </w:rPr>
        <w:pict w14:anchorId="3C2A1084">
          <v:rect id="_x0000_i1032" style="width:0;height:1.5pt" o:hralign="center" o:hrstd="t" o:hr="t" fillcolor="#a0a0a0" stroked="f"/>
        </w:pict>
      </w:r>
    </w:p>
    <w:p w14:paraId="4009E930" w14:textId="6A1680A8" w:rsidR="0009216A" w:rsidRPr="00DD3F8D" w:rsidRDefault="0009216A" w:rsidP="0009216A">
      <w:pPr>
        <w:rPr>
          <w:rFonts w:ascii="Times New Roman" w:hAnsi="Times New Roman" w:cs="Times New Roman"/>
          <w:bCs/>
          <w:color w:val="auto"/>
          <w:szCs w:val="28"/>
          <w:lang w:val="en-IN"/>
        </w:rPr>
      </w:pPr>
      <w:r w:rsidRPr="00DD3F8D">
        <w:rPr>
          <w:rFonts w:ascii="Times New Roman" w:hAnsi="Times New Roman" w:cs="Times New Roman"/>
          <w:bCs/>
          <w:color w:val="auto"/>
          <w:szCs w:val="28"/>
          <w:lang w:val="en-IN"/>
        </w:rPr>
        <w:t>Applications</w:t>
      </w:r>
      <w:r w:rsidR="00AE5636" w:rsidRPr="00DD3F8D">
        <w:rPr>
          <w:rFonts w:ascii="Times New Roman" w:hAnsi="Times New Roman" w:cs="Times New Roman"/>
          <w:bCs/>
          <w:color w:val="auto"/>
          <w:szCs w:val="28"/>
          <w:lang w:val="en-IN"/>
        </w:rPr>
        <w:t>:</w:t>
      </w:r>
    </w:p>
    <w:p w14:paraId="5743A9AF"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This project can be used in various sectors such as:</w:t>
      </w:r>
    </w:p>
    <w:p w14:paraId="59D170D8"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Retail Stores </w:t>
      </w:r>
    </w:p>
    <w:p w14:paraId="52E2F93E"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Supermarkets </w:t>
      </w:r>
    </w:p>
    <w:p w14:paraId="68809324"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Warehouses </w:t>
      </w:r>
    </w:p>
    <w:p w14:paraId="2799C131"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E-commerce Platforms </w:t>
      </w:r>
    </w:p>
    <w:p w14:paraId="50954AF8"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lastRenderedPageBreak/>
        <w:t xml:space="preserve">Manufacturing Companies </w:t>
      </w:r>
    </w:p>
    <w:p w14:paraId="0A69E197"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Supply Chain Industry </w:t>
      </w:r>
    </w:p>
    <w:p w14:paraId="1B001B00"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Distribution Networks </w:t>
      </w:r>
    </w:p>
    <w:p w14:paraId="7011AC32" w14:textId="77777777" w:rsidR="0084673F" w:rsidRDefault="00000000" w:rsidP="0009216A">
      <w:pPr>
        <w:rPr>
          <w:rFonts w:ascii="Times New Roman" w:hAnsi="Times New Roman" w:cs="Times New Roman"/>
          <w:lang w:val="en-IN"/>
        </w:rPr>
      </w:pPr>
      <w:r>
        <w:rPr>
          <w:rFonts w:ascii="Times New Roman" w:hAnsi="Times New Roman" w:cs="Times New Roman"/>
          <w:lang w:val="en-IN"/>
        </w:rPr>
        <w:pict w14:anchorId="73EF57D8">
          <v:rect id="_x0000_i1033" style="width:0;height:1.5pt" o:hralign="center" o:hrstd="t" o:hr="t" fillcolor="#a0a0a0" stroked="f"/>
        </w:pict>
      </w:r>
    </w:p>
    <w:p w14:paraId="5CBD93F6" w14:textId="29AA98E6" w:rsidR="0084673F" w:rsidRPr="00DD3F8D" w:rsidRDefault="0084673F" w:rsidP="0084673F">
      <w:pPr>
        <w:rPr>
          <w:rFonts w:ascii="Times New Roman" w:hAnsi="Times New Roman" w:cs="Times New Roman"/>
          <w:color w:val="auto"/>
          <w:lang w:val="en-IN"/>
        </w:rPr>
      </w:pPr>
      <w:r>
        <w:rPr>
          <w:rFonts w:ascii="Times New Roman" w:hAnsi="Times New Roman" w:cs="Times New Roman"/>
          <w:bCs/>
          <w:color w:val="auto"/>
          <w:lang w:val="en-IN"/>
        </w:rPr>
        <w:t>Result</w:t>
      </w:r>
      <w:r w:rsidRPr="00DD3F8D">
        <w:rPr>
          <w:rFonts w:ascii="Times New Roman" w:hAnsi="Times New Roman" w:cs="Times New Roman"/>
          <w:bCs/>
          <w:color w:val="auto"/>
          <w:lang w:val="en-IN"/>
        </w:rPr>
        <w:t>:</w:t>
      </w:r>
    </w:p>
    <w:p w14:paraId="58B849EE" w14:textId="4809DD13" w:rsidR="0084673F" w:rsidRDefault="00075634" w:rsidP="0009216A">
      <w:pPr>
        <w:rPr>
          <w:rFonts w:ascii="Times New Roman" w:hAnsi="Times New Roman" w:cs="Times New Roman"/>
          <w:lang w:val="en-IN"/>
        </w:rPr>
      </w:pPr>
      <w:r w:rsidRPr="00075634">
        <w:rPr>
          <w:rFonts w:ascii="Times New Roman" w:hAnsi="Times New Roman" w:cs="Times New Roman"/>
          <w:noProof/>
        </w:rPr>
        <w:drawing>
          <wp:inline distT="0" distB="0" distL="0" distR="0" wp14:anchorId="3D730CFA" wp14:editId="3411DF3B">
            <wp:extent cx="6309360" cy="3467100"/>
            <wp:effectExtent l="0" t="0" r="0" b="0"/>
            <wp:docPr id="7" name="Picture 6">
              <a:extLst xmlns:a="http://schemas.openxmlformats.org/drawingml/2006/main">
                <a:ext uri="{FF2B5EF4-FFF2-40B4-BE49-F238E27FC236}">
                  <a16:creationId xmlns:a16="http://schemas.microsoft.com/office/drawing/2014/main" id="{12E55556-A232-EF61-74DF-497D97F07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E55556-A232-EF61-74DF-497D97F070D9}"/>
                        </a:ext>
                      </a:extLst>
                    </pic:cNvPr>
                    <pic:cNvPicPr>
                      <a:picLocks noChangeAspect="1"/>
                    </pic:cNvPicPr>
                  </pic:nvPicPr>
                  <pic:blipFill>
                    <a:blip r:embed="rId8"/>
                    <a:stretch>
                      <a:fillRect/>
                    </a:stretch>
                  </pic:blipFill>
                  <pic:spPr>
                    <a:xfrm>
                      <a:off x="0" y="0"/>
                      <a:ext cx="6309360" cy="3467100"/>
                    </a:xfrm>
                    <a:prstGeom prst="rect">
                      <a:avLst/>
                    </a:prstGeom>
                  </pic:spPr>
                </pic:pic>
              </a:graphicData>
            </a:graphic>
          </wp:inline>
        </w:drawing>
      </w:r>
    </w:p>
    <w:p w14:paraId="38DB6880" w14:textId="0957B7E4" w:rsidR="008F7A58" w:rsidRDefault="008F7A58" w:rsidP="0009216A">
      <w:pPr>
        <w:rPr>
          <w:rFonts w:ascii="Times New Roman" w:hAnsi="Times New Roman" w:cs="Times New Roman"/>
          <w:lang w:val="en-IN"/>
        </w:rPr>
      </w:pPr>
      <w:r w:rsidRPr="008F7A58">
        <w:rPr>
          <w:rFonts w:ascii="Times New Roman" w:hAnsi="Times New Roman" w:cs="Times New Roman"/>
          <w:noProof/>
        </w:rPr>
        <w:drawing>
          <wp:inline distT="0" distB="0" distL="0" distR="0" wp14:anchorId="05366DD7" wp14:editId="14207393">
            <wp:extent cx="4647627" cy="2315175"/>
            <wp:effectExtent l="0" t="0" r="635" b="9525"/>
            <wp:docPr id="4" name="Picture 3">
              <a:extLst xmlns:a="http://schemas.openxmlformats.org/drawingml/2006/main">
                <a:ext uri="{FF2B5EF4-FFF2-40B4-BE49-F238E27FC236}">
                  <a16:creationId xmlns:a16="http://schemas.microsoft.com/office/drawing/2014/main" id="{A54C3F41-F583-E3F3-4EEF-85357F5C1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54C3F41-F583-E3F3-4EEF-85357F5C12E1}"/>
                        </a:ext>
                      </a:extLst>
                    </pic:cNvPr>
                    <pic:cNvPicPr>
                      <a:picLocks noChangeAspect="1"/>
                    </pic:cNvPicPr>
                  </pic:nvPicPr>
                  <pic:blipFill>
                    <a:blip r:embed="rId9"/>
                    <a:stretch>
                      <a:fillRect/>
                    </a:stretch>
                  </pic:blipFill>
                  <pic:spPr>
                    <a:xfrm>
                      <a:off x="0" y="0"/>
                      <a:ext cx="4647627" cy="2315175"/>
                    </a:xfrm>
                    <a:prstGeom prst="rect">
                      <a:avLst/>
                    </a:prstGeom>
                  </pic:spPr>
                </pic:pic>
              </a:graphicData>
            </a:graphic>
          </wp:inline>
        </w:drawing>
      </w:r>
    </w:p>
    <w:p w14:paraId="3E944582" w14:textId="7107F113" w:rsidR="0009216A" w:rsidRPr="00DD3F8D" w:rsidRDefault="0009216A" w:rsidP="0009216A">
      <w:pPr>
        <w:rPr>
          <w:rFonts w:ascii="Times New Roman" w:hAnsi="Times New Roman" w:cs="Times New Roman"/>
          <w:color w:val="auto"/>
          <w:lang w:val="en-IN"/>
        </w:rPr>
      </w:pPr>
      <w:r w:rsidRPr="00DD3F8D">
        <w:rPr>
          <w:rFonts w:ascii="Times New Roman" w:hAnsi="Times New Roman" w:cs="Times New Roman"/>
          <w:bCs/>
          <w:color w:val="auto"/>
          <w:lang w:val="en-IN"/>
        </w:rPr>
        <w:t>Conclusion</w:t>
      </w:r>
      <w:r w:rsidR="00AE5636" w:rsidRPr="00DD3F8D">
        <w:rPr>
          <w:rFonts w:ascii="Times New Roman" w:hAnsi="Times New Roman" w:cs="Times New Roman"/>
          <w:bCs/>
          <w:color w:val="auto"/>
          <w:lang w:val="en-IN"/>
        </w:rPr>
        <w:t>:</w:t>
      </w:r>
    </w:p>
    <w:p w14:paraId="593B6491"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The </w:t>
      </w:r>
      <w:r w:rsidRPr="0029354B">
        <w:rPr>
          <w:rFonts w:ascii="Times New Roman" w:hAnsi="Times New Roman" w:cs="Times New Roman"/>
          <w:bCs/>
          <w:sz w:val="24"/>
          <w:szCs w:val="24"/>
          <w:lang w:val="en-IN"/>
        </w:rPr>
        <w:t xml:space="preserve">Sales Analytics &amp; Inventory Optimization System using </w:t>
      </w:r>
      <w:proofErr w:type="spellStart"/>
      <w:r w:rsidRPr="0029354B">
        <w:rPr>
          <w:rFonts w:ascii="Times New Roman" w:hAnsi="Times New Roman" w:cs="Times New Roman"/>
          <w:bCs/>
          <w:sz w:val="24"/>
          <w:szCs w:val="24"/>
          <w:lang w:val="en-IN"/>
        </w:rPr>
        <w:t>Scilab</w:t>
      </w:r>
      <w:proofErr w:type="spellEnd"/>
      <w:r w:rsidRPr="0029354B">
        <w:rPr>
          <w:rFonts w:ascii="Times New Roman" w:hAnsi="Times New Roman" w:cs="Times New Roman"/>
          <w:sz w:val="24"/>
          <w:szCs w:val="24"/>
          <w:lang w:val="en-IN"/>
        </w:rPr>
        <w:t xml:space="preserve"> successfully demonstrates how business data can be converted into valuable insights. The system </w:t>
      </w:r>
      <w:proofErr w:type="spellStart"/>
      <w:r w:rsidRPr="0029354B">
        <w:rPr>
          <w:rFonts w:ascii="Times New Roman" w:hAnsi="Times New Roman" w:cs="Times New Roman"/>
          <w:sz w:val="24"/>
          <w:szCs w:val="24"/>
          <w:lang w:val="en-IN"/>
        </w:rPr>
        <w:t>analyzes</w:t>
      </w:r>
      <w:proofErr w:type="spellEnd"/>
      <w:r w:rsidRPr="0029354B">
        <w:rPr>
          <w:rFonts w:ascii="Times New Roman" w:hAnsi="Times New Roman" w:cs="Times New Roman"/>
          <w:sz w:val="24"/>
          <w:szCs w:val="24"/>
          <w:lang w:val="en-IN"/>
        </w:rPr>
        <w:t xml:space="preserve"> sales performance, calculates profitability, and provides graphical dashboards for management review.</w:t>
      </w:r>
    </w:p>
    <w:p w14:paraId="568DEE6F"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It also calculates reorder levels to maintain proper inventory stock. This helps organizations reduce losses, improve customer satisfaction, and make faster strategic decisions.</w:t>
      </w:r>
    </w:p>
    <w:p w14:paraId="6DBCCE3D" w14:textId="1E00F769"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lastRenderedPageBreak/>
        <w:t xml:space="preserve">Therefore, the project proves that </w:t>
      </w:r>
      <w:proofErr w:type="spellStart"/>
      <w:r w:rsidRPr="0029354B">
        <w:rPr>
          <w:rFonts w:ascii="Times New Roman" w:hAnsi="Times New Roman" w:cs="Times New Roman"/>
          <w:sz w:val="24"/>
          <w:szCs w:val="24"/>
          <w:lang w:val="en-IN"/>
        </w:rPr>
        <w:t>Scilab</w:t>
      </w:r>
      <w:proofErr w:type="spellEnd"/>
      <w:r w:rsidRPr="0029354B">
        <w:rPr>
          <w:rFonts w:ascii="Times New Roman" w:hAnsi="Times New Roman" w:cs="Times New Roman"/>
          <w:sz w:val="24"/>
          <w:szCs w:val="24"/>
          <w:lang w:val="en-IN"/>
        </w:rPr>
        <w:t xml:space="preserve"> is an effective tool for business analytics and optimization.</w:t>
      </w:r>
    </w:p>
    <w:p w14:paraId="0F067504" w14:textId="77777777" w:rsidR="00D1586A" w:rsidRPr="0029354B" w:rsidRDefault="00D1586A" w:rsidP="00D1586A">
      <w:pPr>
        <w:rPr>
          <w:rFonts w:ascii="Times New Roman" w:hAnsi="Times New Roman" w:cs="Times New Roman"/>
          <w:bCs/>
          <w:lang w:val="en-IN"/>
        </w:rPr>
      </w:pPr>
    </w:p>
    <w:p w14:paraId="11591338" w14:textId="77777777" w:rsidR="00B36714" w:rsidRPr="0029354B" w:rsidRDefault="00B36714" w:rsidP="00D077E9">
      <w:pPr>
        <w:pStyle w:val="Heading1"/>
        <w:rPr>
          <w:rFonts w:ascii="Times New Roman" w:hAnsi="Times New Roman" w:cs="Times New Roman"/>
          <w:sz w:val="32"/>
        </w:rPr>
      </w:pPr>
    </w:p>
    <w:sectPr w:rsidR="00B36714" w:rsidRPr="0029354B" w:rsidSect="00DF027C">
      <w:headerReference w:type="default" r:id="rId10"/>
      <w:footerReference w:type="default" r:id="rId11"/>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2F13" w14:textId="77777777" w:rsidR="009A47EB" w:rsidRDefault="009A47EB">
      <w:r>
        <w:separator/>
      </w:r>
    </w:p>
    <w:p w14:paraId="01DDE8F6" w14:textId="77777777" w:rsidR="009A47EB" w:rsidRDefault="009A47EB"/>
  </w:endnote>
  <w:endnote w:type="continuationSeparator" w:id="0">
    <w:p w14:paraId="3BFD5D8A" w14:textId="77777777" w:rsidR="009A47EB" w:rsidRDefault="009A47EB">
      <w:r>
        <w:continuationSeparator/>
      </w:r>
    </w:p>
    <w:p w14:paraId="01FA4882" w14:textId="77777777" w:rsidR="009A47EB" w:rsidRDefault="009A47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0A971462"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60F59B0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33C7" w14:textId="77777777" w:rsidR="009A47EB" w:rsidRDefault="009A47EB">
      <w:r>
        <w:separator/>
      </w:r>
    </w:p>
    <w:p w14:paraId="19813442" w14:textId="77777777" w:rsidR="009A47EB" w:rsidRDefault="009A47EB"/>
  </w:footnote>
  <w:footnote w:type="continuationSeparator" w:id="0">
    <w:p w14:paraId="058400EF" w14:textId="77777777" w:rsidR="009A47EB" w:rsidRDefault="009A47EB">
      <w:r>
        <w:continuationSeparator/>
      </w:r>
    </w:p>
    <w:p w14:paraId="34247E4F" w14:textId="77777777" w:rsidR="009A47EB" w:rsidRDefault="009A47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28985050" w14:textId="77777777" w:rsidTr="00D077E9">
      <w:trPr>
        <w:trHeight w:val="978"/>
      </w:trPr>
      <w:tc>
        <w:tcPr>
          <w:tcW w:w="9990" w:type="dxa"/>
          <w:tcBorders>
            <w:top w:val="nil"/>
            <w:left w:val="nil"/>
            <w:bottom w:val="single" w:sz="36" w:space="0" w:color="34ABA2" w:themeColor="accent3"/>
            <w:right w:val="nil"/>
          </w:tcBorders>
        </w:tcPr>
        <w:p w14:paraId="71CEE0F0" w14:textId="77777777" w:rsidR="00D077E9" w:rsidRDefault="00D077E9">
          <w:pPr>
            <w:pStyle w:val="Header"/>
          </w:pPr>
        </w:p>
      </w:tc>
    </w:tr>
  </w:tbl>
  <w:p w14:paraId="764DC555"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B6F"/>
    <w:multiLevelType w:val="multilevel"/>
    <w:tmpl w:val="6C5C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A398C"/>
    <w:multiLevelType w:val="multilevel"/>
    <w:tmpl w:val="C89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47E15"/>
    <w:multiLevelType w:val="multilevel"/>
    <w:tmpl w:val="5D7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54172"/>
    <w:multiLevelType w:val="multilevel"/>
    <w:tmpl w:val="F73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84057"/>
    <w:multiLevelType w:val="multilevel"/>
    <w:tmpl w:val="2A6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3126"/>
    <w:multiLevelType w:val="multilevel"/>
    <w:tmpl w:val="6E4E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5253B"/>
    <w:multiLevelType w:val="multilevel"/>
    <w:tmpl w:val="DE74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59E7"/>
    <w:multiLevelType w:val="multilevel"/>
    <w:tmpl w:val="52C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D529C"/>
    <w:multiLevelType w:val="multilevel"/>
    <w:tmpl w:val="E78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B59F0"/>
    <w:multiLevelType w:val="multilevel"/>
    <w:tmpl w:val="103E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01747"/>
    <w:multiLevelType w:val="multilevel"/>
    <w:tmpl w:val="842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61133"/>
    <w:multiLevelType w:val="multilevel"/>
    <w:tmpl w:val="20DE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85DBE"/>
    <w:multiLevelType w:val="multilevel"/>
    <w:tmpl w:val="3D8C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C51292"/>
    <w:multiLevelType w:val="multilevel"/>
    <w:tmpl w:val="5686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31AF7"/>
    <w:multiLevelType w:val="multilevel"/>
    <w:tmpl w:val="612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67559"/>
    <w:multiLevelType w:val="multilevel"/>
    <w:tmpl w:val="3FD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C50EB"/>
    <w:multiLevelType w:val="multilevel"/>
    <w:tmpl w:val="0DC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B6DAE"/>
    <w:multiLevelType w:val="multilevel"/>
    <w:tmpl w:val="02F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694012">
    <w:abstractNumId w:val="11"/>
  </w:num>
  <w:num w:numId="2" w16cid:durableId="981616393">
    <w:abstractNumId w:val="8"/>
  </w:num>
  <w:num w:numId="3" w16cid:durableId="367340401">
    <w:abstractNumId w:val="17"/>
  </w:num>
  <w:num w:numId="4" w16cid:durableId="2033872054">
    <w:abstractNumId w:val="10"/>
  </w:num>
  <w:num w:numId="5" w16cid:durableId="1614432641">
    <w:abstractNumId w:val="13"/>
  </w:num>
  <w:num w:numId="6" w16cid:durableId="1269579851">
    <w:abstractNumId w:val="7"/>
  </w:num>
  <w:num w:numId="7" w16cid:durableId="1100956560">
    <w:abstractNumId w:val="9"/>
  </w:num>
  <w:num w:numId="8" w16cid:durableId="1192454041">
    <w:abstractNumId w:val="6"/>
  </w:num>
  <w:num w:numId="9" w16cid:durableId="410153445">
    <w:abstractNumId w:val="3"/>
  </w:num>
  <w:num w:numId="10" w16cid:durableId="601844779">
    <w:abstractNumId w:val="12"/>
  </w:num>
  <w:num w:numId="11" w16cid:durableId="2105683811">
    <w:abstractNumId w:val="2"/>
  </w:num>
  <w:num w:numId="12" w16cid:durableId="217206067">
    <w:abstractNumId w:val="4"/>
  </w:num>
  <w:num w:numId="13" w16cid:durableId="1735422306">
    <w:abstractNumId w:val="16"/>
  </w:num>
  <w:num w:numId="14" w16cid:durableId="16851348">
    <w:abstractNumId w:val="0"/>
  </w:num>
  <w:num w:numId="15" w16cid:durableId="1616136043">
    <w:abstractNumId w:val="14"/>
  </w:num>
  <w:num w:numId="16" w16cid:durableId="1833134429">
    <w:abstractNumId w:val="5"/>
  </w:num>
  <w:num w:numId="17" w16cid:durableId="1078404325">
    <w:abstractNumId w:val="15"/>
  </w:num>
  <w:num w:numId="18" w16cid:durableId="950744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9C"/>
    <w:rsid w:val="0002482E"/>
    <w:rsid w:val="00050324"/>
    <w:rsid w:val="00075634"/>
    <w:rsid w:val="0009216A"/>
    <w:rsid w:val="000A0150"/>
    <w:rsid w:val="000C4B02"/>
    <w:rsid w:val="000E63C9"/>
    <w:rsid w:val="001102F7"/>
    <w:rsid w:val="00130E9D"/>
    <w:rsid w:val="00150A6D"/>
    <w:rsid w:val="00185B35"/>
    <w:rsid w:val="001B01F5"/>
    <w:rsid w:val="001F2BC8"/>
    <w:rsid w:val="001F5F6B"/>
    <w:rsid w:val="00243EBC"/>
    <w:rsid w:val="00246A35"/>
    <w:rsid w:val="00284348"/>
    <w:rsid w:val="0029354B"/>
    <w:rsid w:val="002F51F5"/>
    <w:rsid w:val="00312137"/>
    <w:rsid w:val="00330359"/>
    <w:rsid w:val="0033762F"/>
    <w:rsid w:val="00355EB5"/>
    <w:rsid w:val="00366C7E"/>
    <w:rsid w:val="00384EA3"/>
    <w:rsid w:val="003A39A1"/>
    <w:rsid w:val="003C2191"/>
    <w:rsid w:val="003D3863"/>
    <w:rsid w:val="004110DE"/>
    <w:rsid w:val="0044085A"/>
    <w:rsid w:val="004B21A5"/>
    <w:rsid w:val="005037F0"/>
    <w:rsid w:val="00516A86"/>
    <w:rsid w:val="005275F6"/>
    <w:rsid w:val="00572102"/>
    <w:rsid w:val="005F1BB0"/>
    <w:rsid w:val="00656C4D"/>
    <w:rsid w:val="006E5716"/>
    <w:rsid w:val="00701F9C"/>
    <w:rsid w:val="007302B3"/>
    <w:rsid w:val="00730733"/>
    <w:rsid w:val="00730E3A"/>
    <w:rsid w:val="00736AAF"/>
    <w:rsid w:val="00765B2A"/>
    <w:rsid w:val="00783A34"/>
    <w:rsid w:val="007C6B52"/>
    <w:rsid w:val="007D16C5"/>
    <w:rsid w:val="007E72D6"/>
    <w:rsid w:val="0084673F"/>
    <w:rsid w:val="00862FE4"/>
    <w:rsid w:val="0086389A"/>
    <w:rsid w:val="0087605E"/>
    <w:rsid w:val="008B1FEE"/>
    <w:rsid w:val="008F7A58"/>
    <w:rsid w:val="00903C32"/>
    <w:rsid w:val="00916B16"/>
    <w:rsid w:val="009173B9"/>
    <w:rsid w:val="0093335D"/>
    <w:rsid w:val="0093613E"/>
    <w:rsid w:val="00943026"/>
    <w:rsid w:val="00966B81"/>
    <w:rsid w:val="009A47EB"/>
    <w:rsid w:val="009C7720"/>
    <w:rsid w:val="00A23AFA"/>
    <w:rsid w:val="00A31B3E"/>
    <w:rsid w:val="00A532F3"/>
    <w:rsid w:val="00A8489E"/>
    <w:rsid w:val="00AB484D"/>
    <w:rsid w:val="00AC29F3"/>
    <w:rsid w:val="00AE5636"/>
    <w:rsid w:val="00B231E5"/>
    <w:rsid w:val="00B36714"/>
    <w:rsid w:val="00BA6671"/>
    <w:rsid w:val="00BC16FB"/>
    <w:rsid w:val="00C02B87"/>
    <w:rsid w:val="00C4086D"/>
    <w:rsid w:val="00CA1896"/>
    <w:rsid w:val="00CB5B28"/>
    <w:rsid w:val="00CF5371"/>
    <w:rsid w:val="00D0323A"/>
    <w:rsid w:val="00D0559F"/>
    <w:rsid w:val="00D077E9"/>
    <w:rsid w:val="00D1586A"/>
    <w:rsid w:val="00D42CB7"/>
    <w:rsid w:val="00D5413D"/>
    <w:rsid w:val="00D570A9"/>
    <w:rsid w:val="00D70D02"/>
    <w:rsid w:val="00D770C7"/>
    <w:rsid w:val="00D86945"/>
    <w:rsid w:val="00D90290"/>
    <w:rsid w:val="00DD152F"/>
    <w:rsid w:val="00DD3F8D"/>
    <w:rsid w:val="00DE213F"/>
    <w:rsid w:val="00DF027C"/>
    <w:rsid w:val="00E00A32"/>
    <w:rsid w:val="00E22ACD"/>
    <w:rsid w:val="00E6050B"/>
    <w:rsid w:val="00E620B0"/>
    <w:rsid w:val="00E81B40"/>
    <w:rsid w:val="00EF555B"/>
    <w:rsid w:val="00F027BB"/>
    <w:rsid w:val="00F11DCF"/>
    <w:rsid w:val="00F162EA"/>
    <w:rsid w:val="00F52D27"/>
    <w:rsid w:val="00F83527"/>
    <w:rsid w:val="00FD583F"/>
    <w:rsid w:val="00FD7488"/>
    <w:rsid w:val="00FF10A5"/>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F4F4"/>
  <w15:docId w15:val="{64F3E3EE-A147-4D88-99AD-A7D03D98B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73F"/>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701F9C"/>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semiHidden/>
    <w:rsid w:val="00701F9C"/>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BA6671"/>
    <w:rPr>
      <w:rFonts w:ascii="Times New Roman" w:hAnsi="Times New Roman" w:cs="Times New Roman"/>
      <w:sz w:val="24"/>
      <w:szCs w:val="24"/>
    </w:rPr>
  </w:style>
  <w:style w:type="paragraph" w:styleId="ListParagraph">
    <w:name w:val="List Paragraph"/>
    <w:basedOn w:val="Normal"/>
    <w:uiPriority w:val="34"/>
    <w:unhideWhenUsed/>
    <w:qFormat/>
    <w:rsid w:val="00BA6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QIN\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D09E23376A497D83E66ACDCC949785"/>
        <w:category>
          <w:name w:val="General"/>
          <w:gallery w:val="placeholder"/>
        </w:category>
        <w:types>
          <w:type w:val="bbPlcHdr"/>
        </w:types>
        <w:behaviors>
          <w:behavior w:val="content"/>
        </w:behaviors>
        <w:guid w:val="{1876665E-7692-45FA-9254-3830B79A34EF}"/>
      </w:docPartPr>
      <w:docPartBody>
        <w:p w:rsidR="00E735AB" w:rsidRDefault="005A0F02" w:rsidP="005A0F02">
          <w:pPr>
            <w:pStyle w:val="52D09E23376A497D83E66ACDCC949785"/>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02"/>
    <w:rsid w:val="000C4B02"/>
    <w:rsid w:val="001102F7"/>
    <w:rsid w:val="005A0F02"/>
    <w:rsid w:val="00606013"/>
    <w:rsid w:val="00BC16FB"/>
    <w:rsid w:val="00CF599E"/>
    <w:rsid w:val="00E73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52D09E23376A497D83E66ACDCC949785">
    <w:name w:val="52D09E23376A497D83E66ACDCC949785"/>
    <w:rsid w:val="005A0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 report.dotx</Template>
  <TotalTime>2</TotalTime>
  <Pages>6</Pages>
  <Words>850</Words>
  <Characters>4849</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Sales Analytics &amp; Inventory Optimization System</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Prince Yadav</dc:creator>
  <cp:keywords/>
  <cp:lastModifiedBy>anandmishra6354@outlook.com</cp:lastModifiedBy>
  <cp:revision>3</cp:revision>
  <cp:lastPrinted>2006-08-01T17:47:00Z</cp:lastPrinted>
  <dcterms:created xsi:type="dcterms:W3CDTF">2026-04-27T18:16:00Z</dcterms:created>
  <dcterms:modified xsi:type="dcterms:W3CDTF">2026-04-30T18:01:00Z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